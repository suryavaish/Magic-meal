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Story Creator with Google OAth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Step-1: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Npm initialization.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Installing modules:npm i express mongoose connect-mongo express-session method-override express-handlebars dotenv moment morgan passport passport-google-oauth20.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Express- webframework to create routes.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Mongoose- to create database,models.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Connect-mongo- which allows us to store sessions in our database.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Express-sessions- for sessions and cookies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Express-handlebars-using as template engine.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Dontenv- for config we can put our environment variables there.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method-override-bcoz we have only get and post this extension overrides and it can also be used for delete and update.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Moment-To format dates,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Morgan-logging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Passport- for authentication.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Passport-google-oath20= for google auth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</w:p>
    <w:p>
      <w:pPr>
        <w:ind w:firstLine="420" w:firstLineChars="0"/>
        <w:jc w:val="left"/>
        <w:rPr>
          <w:rFonts w:hint="default"/>
          <w:lang w:val="en-US" w:eastAsia="zh-CN"/>
        </w:rPr>
      </w:pP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And also install nodemon cross-env---&gt; for creating environment variables.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Step-2: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Converting script attribute in package.json as: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"scripts": {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"start":"cross-env NODE_ENV=production node app",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"dev":"cross-enc NODE_ENV=development nodemon app"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 this by entering npm dev Start</w:t>
      </w:r>
      <w:bookmarkStart w:id="0" w:name="_GoBack"/>
      <w:bookmarkEnd w:id="0"/>
    </w:p>
    <w:p>
      <w:pPr>
        <w:ind w:firstLine="420" w:firstLineChars="0"/>
        <w:jc w:val="left"/>
        <w:rPr>
          <w:rFonts w:hint="default"/>
          <w:lang w:val="en-US" w:eastAsia="zh-CN"/>
        </w:rPr>
      </w:pPr>
    </w:p>
    <w:p>
      <w:pPr>
        <w:ind w:firstLine="420" w:firstLineChars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 w:eastAsiaTheme="minorEastAsia"/>
        <w:lang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-1155065</wp:posOffset>
          </wp:positionH>
          <wp:positionV relativeFrom="paragraph">
            <wp:posOffset>-589915</wp:posOffset>
          </wp:positionV>
          <wp:extent cx="7571740" cy="10728325"/>
          <wp:effectExtent l="0" t="0" r="10160" b="15875"/>
          <wp:wrapNone/>
          <wp:docPr id="2" name="图片 2" descr="默认标题_印刷海报_2018.01.04(3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默认标题_印刷海报_2018.01.04(3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71740" cy="10728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C24145"/>
    <w:rsid w:val="00FB0298"/>
    <w:rsid w:val="0129198C"/>
    <w:rsid w:val="0D6C4B81"/>
    <w:rsid w:val="40245A3B"/>
    <w:rsid w:val="5A946F80"/>
    <w:rsid w:val="6FC24145"/>
    <w:rsid w:val="7EEB0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vsu\AppData\Local\Packages\ZhuhaiKingsoftOfficeSoftw.WPSOffice2019_924xes6e8q1tw\LocalCache\Roaming\Kingsoft\office6\templates\download\f34e09842c0e4f3fbbdfb3c841fc30bd\Peach%20Flowers%20Stationery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Peach Flowers Stationery.docx</Template>
  <Pages>1</Pages>
  <Words>0</Words>
  <Characters>0</Characters>
  <Lines>0</Lines>
  <Paragraphs>0</Paragraphs>
  <TotalTime>224</TotalTime>
  <ScaleCrop>false</ScaleCrop>
  <LinksUpToDate>false</LinksUpToDate>
  <CharactersWithSpaces>0</CharactersWithSpaces>
  <Application>WPS Office_11.2.0.10094_F1E327BC-269C-435d-A152-05C5408002CA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2021-06-02T01:38:00Z</dcterms:created>
  <dc:creator>msvsu</dc:creator>
  <cp:lastModifiedBy>google1597322152</cp:lastModifiedBy>
  <dcterms:modified xsi:type="dcterms:W3CDTF">2021-06-22T00:39:54Z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1033-11.2.0.10094</vt:lpwstr>
  </property>
</Properties>
</file>